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3717A" w14:textId="5C06A1A3" w:rsidR="006B4646" w:rsidRDefault="006B4646" w:rsidP="006B4646">
      <w:pPr>
        <w:pStyle w:val="Photo"/>
        <w:jc w:val="left"/>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269ABA4F" wp14:editId="53D024EA">
            <wp:extent cx="5485918" cy="3999506"/>
            <wp:effectExtent l="76200" t="76200" r="76835" b="1353820"/>
            <wp:docPr id="1" name="Picture 1" descr="SC: Movie halls can bar patrons from bringing in outside food | India News  - Times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 Movie halls can bar patrons from bringing in outside food | India News  - Times of In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1062" cy="4010547"/>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bookmarkEnd w:id="0"/>
      <w:bookmarkEnd w:id="1"/>
      <w:bookmarkEnd w:id="2"/>
      <w:bookmarkEnd w:id="3"/>
      <w:bookmarkEnd w:id="4"/>
    </w:p>
    <w:p w14:paraId="44BF31FA" w14:textId="0FB98A98" w:rsidR="006B4646" w:rsidRPr="006B4646" w:rsidRDefault="006B4646" w:rsidP="006B4646">
      <w:pPr>
        <w:pStyle w:val="Title"/>
        <w:rPr>
          <w:sz w:val="72"/>
          <w:szCs w:val="72"/>
        </w:rPr>
      </w:pPr>
      <w:r>
        <w:rPr>
          <w:sz w:val="72"/>
          <w:szCs w:val="72"/>
        </w:rPr>
        <w:t xml:space="preserve">  </w:t>
      </w:r>
      <w:r w:rsidRPr="006B4646">
        <w:rPr>
          <w:sz w:val="72"/>
          <w:szCs w:val="72"/>
        </w:rPr>
        <w:t>Cinema Booking System</w:t>
      </w:r>
    </w:p>
    <w:p w14:paraId="247DE7B4" w14:textId="0F2187B6" w:rsidR="00C6554A" w:rsidRDefault="006B4646" w:rsidP="00C6554A">
      <w:pPr>
        <w:pStyle w:val="Subtitle"/>
      </w:pPr>
      <w:r>
        <w:t>Programming final project</w:t>
      </w:r>
    </w:p>
    <w:p w14:paraId="14600725" w14:textId="2886921C" w:rsidR="006B4646" w:rsidRPr="00D5413C" w:rsidRDefault="006B4646" w:rsidP="00C6554A">
      <w:pPr>
        <w:pStyle w:val="Subtitle"/>
      </w:pPr>
      <w:r>
        <w:t>Report.</w:t>
      </w:r>
    </w:p>
    <w:p w14:paraId="0D2EAEF3" w14:textId="2B994F95" w:rsidR="00C6554A" w:rsidRDefault="00C6554A" w:rsidP="006B4646">
      <w:pPr>
        <w:pStyle w:val="ContactInfo"/>
        <w:ind w:left="3600"/>
        <w:jc w:val="left"/>
      </w:pPr>
      <w:r>
        <w:br w:type="page"/>
      </w:r>
    </w:p>
    <w:p w14:paraId="64817FA9" w14:textId="77777777" w:rsidR="006B4646" w:rsidRDefault="006B4646">
      <w:r>
        <w:rPr>
          <w:noProof/>
        </w:rPr>
        <w:lastRenderedPageBreak/>
        <w:drawing>
          <wp:anchor distT="0" distB="0" distL="114300" distR="114300" simplePos="0" relativeHeight="251658240" behindDoc="1" locked="0" layoutInCell="1" allowOverlap="1" wp14:anchorId="31290605" wp14:editId="3E643AB5">
            <wp:simplePos x="0" y="0"/>
            <wp:positionH relativeFrom="column">
              <wp:posOffset>-138342</wp:posOffset>
            </wp:positionH>
            <wp:positionV relativeFrom="paragraph">
              <wp:posOffset>447</wp:posOffset>
            </wp:positionV>
            <wp:extent cx="1905000" cy="1905000"/>
            <wp:effectExtent l="0" t="0" r="0" b="0"/>
            <wp:wrapTight wrapText="bothSides">
              <wp:wrapPolygon edited="0">
                <wp:start x="0" y="0"/>
                <wp:lineTo x="0" y="21384"/>
                <wp:lineTo x="21384" y="21384"/>
                <wp:lineTo x="21384" y="0"/>
                <wp:lineTo x="0" y="0"/>
              </wp:wrapPolygon>
            </wp:wrapTight>
            <wp:docPr id="2" name="Picture 2" descr="NASTP Institute of Information Technolog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TP Institute of Information Technology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p>
    <w:p w14:paraId="6D86E09D" w14:textId="77777777" w:rsidR="006B4646" w:rsidRDefault="006B4646"/>
    <w:p w14:paraId="1468EF65" w14:textId="77777777" w:rsidR="006B4646" w:rsidRDefault="006B4646"/>
    <w:p w14:paraId="66F2BAF8" w14:textId="77777777" w:rsidR="006B4646" w:rsidRDefault="006B4646"/>
    <w:p w14:paraId="3C036653" w14:textId="77777777" w:rsidR="006B4646" w:rsidRDefault="006B4646"/>
    <w:p w14:paraId="7037112D" w14:textId="77777777" w:rsidR="006B4646" w:rsidRDefault="006B4646"/>
    <w:p w14:paraId="4E9E3F3E" w14:textId="77777777" w:rsidR="006B4646" w:rsidRDefault="006B4646"/>
    <w:p w14:paraId="4E2BAAD5" w14:textId="77777777" w:rsidR="006B4646" w:rsidRDefault="006B4646"/>
    <w:p w14:paraId="681FFDD7" w14:textId="77777777" w:rsidR="00DC3E16" w:rsidRPr="00DC3E16" w:rsidRDefault="006B4646">
      <w:pPr>
        <w:rPr>
          <w:sz w:val="36"/>
          <w:szCs w:val="36"/>
        </w:rPr>
      </w:pPr>
      <w:r w:rsidRPr="00DC3E16">
        <w:rPr>
          <w:sz w:val="36"/>
          <w:szCs w:val="36"/>
        </w:rPr>
        <w:t xml:space="preserve">Submitted </w:t>
      </w:r>
      <w:r w:rsidR="00DC3E16" w:rsidRPr="00DC3E16">
        <w:rPr>
          <w:sz w:val="36"/>
          <w:szCs w:val="36"/>
        </w:rPr>
        <w:t>to:</w:t>
      </w:r>
      <w:r w:rsidRPr="00DC3E16">
        <w:rPr>
          <w:sz w:val="36"/>
          <w:szCs w:val="36"/>
        </w:rPr>
        <w:t xml:space="preserve">  </w:t>
      </w:r>
    </w:p>
    <w:p w14:paraId="35CCB864" w14:textId="499695B2" w:rsidR="002C74C0" w:rsidRPr="00DC3E16" w:rsidRDefault="00DC3E16">
      <w:pPr>
        <w:rPr>
          <w:sz w:val="36"/>
          <w:szCs w:val="36"/>
        </w:rPr>
      </w:pPr>
      <w:r w:rsidRPr="00DC3E16">
        <w:rPr>
          <w:sz w:val="36"/>
          <w:szCs w:val="36"/>
        </w:rPr>
        <w:t xml:space="preserve">                        </w:t>
      </w:r>
      <w:r w:rsidR="006B4646" w:rsidRPr="00DC3E16">
        <w:rPr>
          <w:sz w:val="36"/>
          <w:szCs w:val="36"/>
        </w:rPr>
        <w:t xml:space="preserve">Sir </w:t>
      </w:r>
      <w:r w:rsidRPr="00DC3E16">
        <w:rPr>
          <w:sz w:val="36"/>
          <w:szCs w:val="36"/>
        </w:rPr>
        <w:t>Harris</w:t>
      </w:r>
      <w:r w:rsidR="006B4646" w:rsidRPr="00DC3E16">
        <w:rPr>
          <w:sz w:val="36"/>
          <w:szCs w:val="36"/>
        </w:rPr>
        <w:t>.</w:t>
      </w:r>
    </w:p>
    <w:p w14:paraId="3A11BD8B" w14:textId="77777777" w:rsidR="00DC3E16" w:rsidRPr="00DC3E16" w:rsidRDefault="006B4646">
      <w:pPr>
        <w:rPr>
          <w:sz w:val="36"/>
          <w:szCs w:val="36"/>
        </w:rPr>
      </w:pPr>
      <w:r w:rsidRPr="00DC3E16">
        <w:rPr>
          <w:sz w:val="36"/>
          <w:szCs w:val="36"/>
        </w:rPr>
        <w:t xml:space="preserve">Submitted </w:t>
      </w:r>
      <w:r w:rsidR="00DC3E16" w:rsidRPr="00DC3E16">
        <w:rPr>
          <w:sz w:val="36"/>
          <w:szCs w:val="36"/>
        </w:rPr>
        <w:t>by:</w:t>
      </w:r>
      <w:r w:rsidRPr="00DC3E16">
        <w:rPr>
          <w:sz w:val="36"/>
          <w:szCs w:val="36"/>
        </w:rPr>
        <w:t xml:space="preserve"> </w:t>
      </w:r>
    </w:p>
    <w:p w14:paraId="0BF3EC28" w14:textId="06275B7D" w:rsidR="006B4646" w:rsidRPr="00DC3E16" w:rsidRDefault="00DC3E16">
      <w:pPr>
        <w:rPr>
          <w:sz w:val="36"/>
          <w:szCs w:val="36"/>
        </w:rPr>
      </w:pPr>
      <w:r w:rsidRPr="00DC3E16">
        <w:rPr>
          <w:sz w:val="36"/>
          <w:szCs w:val="36"/>
        </w:rPr>
        <w:t xml:space="preserve">                         </w:t>
      </w:r>
      <w:r w:rsidR="006B4646" w:rsidRPr="00DC3E16">
        <w:rPr>
          <w:sz w:val="36"/>
          <w:szCs w:val="36"/>
        </w:rPr>
        <w:t>Z</w:t>
      </w:r>
      <w:r w:rsidRPr="00DC3E16">
        <w:rPr>
          <w:sz w:val="36"/>
          <w:szCs w:val="36"/>
        </w:rPr>
        <w:t>owrays Hassan (</w:t>
      </w:r>
      <w:r w:rsidR="006B4646" w:rsidRPr="00DC3E16">
        <w:rPr>
          <w:sz w:val="36"/>
          <w:szCs w:val="36"/>
        </w:rPr>
        <w:t>CS-26)</w:t>
      </w:r>
    </w:p>
    <w:p w14:paraId="0BFD877D" w14:textId="5C845A8A" w:rsidR="006B4646" w:rsidRPr="00DC3E16" w:rsidRDefault="006B4646">
      <w:pPr>
        <w:rPr>
          <w:sz w:val="36"/>
          <w:szCs w:val="36"/>
        </w:rPr>
      </w:pPr>
      <w:r w:rsidRPr="00DC3E16">
        <w:rPr>
          <w:sz w:val="36"/>
          <w:szCs w:val="36"/>
        </w:rPr>
        <w:tab/>
      </w:r>
      <w:r w:rsidRPr="00DC3E16">
        <w:rPr>
          <w:sz w:val="36"/>
          <w:szCs w:val="36"/>
        </w:rPr>
        <w:tab/>
      </w:r>
      <w:r w:rsidR="00DC3E16">
        <w:rPr>
          <w:sz w:val="36"/>
          <w:szCs w:val="36"/>
        </w:rPr>
        <w:t xml:space="preserve">         </w:t>
      </w:r>
      <w:r w:rsidRPr="00DC3E16">
        <w:rPr>
          <w:sz w:val="36"/>
          <w:szCs w:val="36"/>
        </w:rPr>
        <w:t xml:space="preserve">Ali Abbas </w:t>
      </w:r>
      <w:r w:rsidR="00DC3E16" w:rsidRPr="00DC3E16">
        <w:rPr>
          <w:sz w:val="36"/>
          <w:szCs w:val="36"/>
        </w:rPr>
        <w:t>Shah (</w:t>
      </w:r>
      <w:r w:rsidRPr="00DC3E16">
        <w:rPr>
          <w:sz w:val="36"/>
          <w:szCs w:val="36"/>
        </w:rPr>
        <w:t>CS-</w:t>
      </w:r>
      <w:r w:rsidR="00EB4A49">
        <w:rPr>
          <w:sz w:val="36"/>
          <w:szCs w:val="36"/>
        </w:rPr>
        <w:t>11</w:t>
      </w:r>
      <w:r w:rsidRPr="00DC3E16">
        <w:rPr>
          <w:sz w:val="36"/>
          <w:szCs w:val="36"/>
        </w:rPr>
        <w:t>)</w:t>
      </w:r>
    </w:p>
    <w:p w14:paraId="7956C4F0" w14:textId="70DAF639" w:rsidR="00DC3E16" w:rsidRPr="00DC3E16" w:rsidRDefault="00DC3E16">
      <w:pPr>
        <w:rPr>
          <w:sz w:val="36"/>
          <w:szCs w:val="36"/>
        </w:rPr>
      </w:pPr>
      <w:r w:rsidRPr="00DC3E16">
        <w:rPr>
          <w:sz w:val="36"/>
          <w:szCs w:val="36"/>
        </w:rPr>
        <w:tab/>
      </w:r>
      <w:r w:rsidRPr="00DC3E16">
        <w:rPr>
          <w:sz w:val="36"/>
          <w:szCs w:val="36"/>
        </w:rPr>
        <w:tab/>
      </w:r>
      <w:r>
        <w:rPr>
          <w:sz w:val="36"/>
          <w:szCs w:val="36"/>
        </w:rPr>
        <w:t xml:space="preserve">         </w:t>
      </w:r>
      <w:r w:rsidRPr="00DC3E16">
        <w:rPr>
          <w:sz w:val="36"/>
          <w:szCs w:val="36"/>
        </w:rPr>
        <w:t>Azhar Ali (CS-</w:t>
      </w:r>
      <w:r w:rsidR="00EB4A49">
        <w:rPr>
          <w:sz w:val="36"/>
          <w:szCs w:val="36"/>
        </w:rPr>
        <w:t>14</w:t>
      </w:r>
      <w:r w:rsidRPr="00DC3E16">
        <w:rPr>
          <w:sz w:val="36"/>
          <w:szCs w:val="36"/>
        </w:rPr>
        <w:t>)</w:t>
      </w:r>
    </w:p>
    <w:p w14:paraId="297A0F89" w14:textId="30A41840" w:rsidR="00DC3E16" w:rsidRDefault="00DC3E16">
      <w:pPr>
        <w:rPr>
          <w:sz w:val="36"/>
          <w:szCs w:val="36"/>
        </w:rPr>
      </w:pPr>
      <w:r w:rsidRPr="00DC3E16">
        <w:rPr>
          <w:sz w:val="36"/>
          <w:szCs w:val="36"/>
        </w:rPr>
        <w:t>D</w:t>
      </w:r>
      <w:r>
        <w:rPr>
          <w:sz w:val="36"/>
          <w:szCs w:val="36"/>
        </w:rPr>
        <w:t>eadline:</w:t>
      </w:r>
    </w:p>
    <w:p w14:paraId="63118477" w14:textId="2CBCACDB" w:rsidR="00DC3E16" w:rsidRPr="00DC3E16" w:rsidRDefault="00DC3E16" w:rsidP="00DC3E16">
      <w:pPr>
        <w:rPr>
          <w:sz w:val="36"/>
          <w:szCs w:val="36"/>
        </w:rPr>
      </w:pPr>
      <w:r>
        <w:rPr>
          <w:sz w:val="36"/>
          <w:szCs w:val="36"/>
        </w:rPr>
        <w:tab/>
      </w:r>
      <w:r>
        <w:rPr>
          <w:sz w:val="36"/>
          <w:szCs w:val="36"/>
        </w:rPr>
        <w:tab/>
        <w:t xml:space="preserve">        6/9/24.</w:t>
      </w:r>
      <w:r w:rsidRPr="00DC3E16">
        <w:br w:type="page"/>
      </w:r>
      <w:r w:rsidRPr="00DC3E16">
        <w:rPr>
          <w:rFonts w:ascii="Times New Roman" w:eastAsia="Times New Roman" w:hAnsi="Times New Roman" w:cs="Times New Roman"/>
          <w:b/>
          <w:bCs/>
          <w:color w:val="auto"/>
          <w:kern w:val="36"/>
          <w:sz w:val="48"/>
          <w:szCs w:val="48"/>
          <w:lang w:val="en-AS" w:eastAsia="en-AS"/>
        </w:rPr>
        <w:lastRenderedPageBreak/>
        <w:t>Lab Report: Cinema Booking System</w:t>
      </w:r>
    </w:p>
    <w:p w14:paraId="3213C0F8" w14:textId="77777777" w:rsidR="00DC3E16" w:rsidRPr="00DC3E16" w:rsidRDefault="00DC3E16" w:rsidP="00DC3E16">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DC3E16">
        <w:rPr>
          <w:rFonts w:ascii="Times New Roman" w:eastAsia="Times New Roman" w:hAnsi="Times New Roman" w:cs="Times New Roman"/>
          <w:b/>
          <w:bCs/>
          <w:color w:val="auto"/>
          <w:sz w:val="36"/>
          <w:szCs w:val="36"/>
          <w:lang w:val="en-AS" w:eastAsia="en-AS"/>
        </w:rPr>
        <w:t>Objective</w:t>
      </w:r>
    </w:p>
    <w:p w14:paraId="3ADEA79C" w14:textId="7777777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The objective of this lab is to develop a comprehensive cinema booking system in C++ that allows users to:</w:t>
      </w:r>
    </w:p>
    <w:p w14:paraId="0AD0EA63" w14:textId="046F8560"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Selection of Movies, Concert and Plays.</w:t>
      </w:r>
    </w:p>
    <w:p w14:paraId="0BBC7BDC" w14:textId="5C7065CB"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Selection According to Genre, Dates and Prices.</w:t>
      </w:r>
    </w:p>
    <w:p w14:paraId="58E85A9F" w14:textId="1C5C2347" w:rsid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Book seats and snacks.</w:t>
      </w:r>
    </w:p>
    <w:p w14:paraId="15C20F2C" w14:textId="254081BE"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Premium and Standard Seats</w:t>
      </w:r>
    </w:p>
    <w:p w14:paraId="36BE19D6" w14:textId="415DF884"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View Reserved Seats</w:t>
      </w:r>
    </w:p>
    <w:p w14:paraId="4D13ABDB" w14:textId="5EFE0904"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Change Reserved Seats</w:t>
      </w:r>
    </w:p>
    <w:p w14:paraId="52ACCA59" w14:textId="3B18AA97"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Loyalty program</w:t>
      </w:r>
    </w:p>
    <w:p w14:paraId="64E96C56" w14:textId="77777777"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Get a receipt.</w:t>
      </w:r>
    </w:p>
    <w:p w14:paraId="69EE12A1" w14:textId="77777777" w:rsidR="00DC3E16" w:rsidRPr="00DC3E16" w:rsidRDefault="00DC3E16" w:rsidP="00DC3E16">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Provide feedback and exit the program.</w:t>
      </w:r>
    </w:p>
    <w:p w14:paraId="6D4DA033" w14:textId="77777777" w:rsidR="00DC3E16" w:rsidRPr="00DC3E16" w:rsidRDefault="00DC3E16" w:rsidP="00DC3E16">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DC3E16">
        <w:rPr>
          <w:rFonts w:ascii="Times New Roman" w:eastAsia="Times New Roman" w:hAnsi="Times New Roman" w:cs="Times New Roman"/>
          <w:b/>
          <w:bCs/>
          <w:color w:val="auto"/>
          <w:sz w:val="36"/>
          <w:szCs w:val="36"/>
          <w:lang w:val="en-AS" w:eastAsia="en-AS"/>
        </w:rPr>
        <w:t>Theory</w:t>
      </w:r>
    </w:p>
    <w:p w14:paraId="5607AC14" w14:textId="7826B1D6"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Cinema booking systems are essential for managing reservations, seating arrangements, and customer interactions in theatres. These systems enhance user experience by allowing customers to select seats, change reservations, book snacks, and receive detailed receipts. Additionally, gathering user feedback helps improve system functionality.</w:t>
      </w:r>
    </w:p>
    <w:p w14:paraId="7F61564D" w14:textId="77777777" w:rsidR="00DC3E16" w:rsidRPr="00DC3E16" w:rsidRDefault="00DC3E16" w:rsidP="00DC3E16">
      <w:pPr>
        <w:pStyle w:val="ListParagraph"/>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r w:rsidRPr="00DC3E16">
        <w:rPr>
          <w:rFonts w:ascii="Times New Roman" w:eastAsia="Times New Roman" w:hAnsi="Times New Roman" w:cs="Times New Roman"/>
          <w:b/>
          <w:bCs/>
          <w:color w:val="auto"/>
          <w:sz w:val="27"/>
          <w:szCs w:val="27"/>
          <w:lang w:val="en-AS" w:eastAsia="en-AS"/>
        </w:rPr>
        <w:t>Key Concepts</w:t>
      </w:r>
    </w:p>
    <w:p w14:paraId="5438BC69" w14:textId="77777777" w:rsidR="00DC3E16" w:rsidRPr="00DC3E16" w:rsidRDefault="00DC3E16" w:rsidP="00DC3E16">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Arrays</w:t>
      </w:r>
      <w:r w:rsidRPr="00DC3E16">
        <w:rPr>
          <w:rFonts w:ascii="Times New Roman" w:eastAsia="Times New Roman" w:hAnsi="Times New Roman" w:cs="Times New Roman"/>
          <w:color w:val="auto"/>
          <w:sz w:val="24"/>
          <w:szCs w:val="24"/>
          <w:lang w:val="en-AS" w:eastAsia="en-AS"/>
        </w:rPr>
        <w:t>: Used to represent seating arrangements.</w:t>
      </w:r>
    </w:p>
    <w:p w14:paraId="1FA0EC7A" w14:textId="77777777" w:rsidR="00DC3E16" w:rsidRPr="00DC3E16" w:rsidRDefault="00DC3E16" w:rsidP="00DC3E16">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Loops</w:t>
      </w:r>
      <w:r w:rsidRPr="00DC3E16">
        <w:rPr>
          <w:rFonts w:ascii="Times New Roman" w:eastAsia="Times New Roman" w:hAnsi="Times New Roman" w:cs="Times New Roman"/>
          <w:color w:val="auto"/>
          <w:sz w:val="24"/>
          <w:szCs w:val="24"/>
          <w:lang w:val="en-AS" w:eastAsia="en-AS"/>
        </w:rPr>
        <w:t>: Employed to manage user interactions and repeat operations.</w:t>
      </w:r>
    </w:p>
    <w:p w14:paraId="7B9CC01C" w14:textId="77777777" w:rsidR="00DC3E16" w:rsidRPr="00DC3E16" w:rsidRDefault="00DC3E16" w:rsidP="00DC3E16">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Functions</w:t>
      </w:r>
      <w:r w:rsidRPr="00DC3E16">
        <w:rPr>
          <w:rFonts w:ascii="Times New Roman" w:eastAsia="Times New Roman" w:hAnsi="Times New Roman" w:cs="Times New Roman"/>
          <w:color w:val="auto"/>
          <w:sz w:val="24"/>
          <w:szCs w:val="24"/>
          <w:lang w:val="en-AS" w:eastAsia="en-AS"/>
        </w:rPr>
        <w:t>: Modularize the code for clarity and reusability.</w:t>
      </w:r>
    </w:p>
    <w:p w14:paraId="4782F06D" w14:textId="77777777" w:rsidR="00DC3E16" w:rsidRPr="00DC3E16" w:rsidRDefault="00DC3E16" w:rsidP="00DC3E16">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Conditionals</w:t>
      </w:r>
      <w:r w:rsidRPr="00DC3E16">
        <w:rPr>
          <w:rFonts w:ascii="Times New Roman" w:eastAsia="Times New Roman" w:hAnsi="Times New Roman" w:cs="Times New Roman"/>
          <w:color w:val="auto"/>
          <w:sz w:val="24"/>
          <w:szCs w:val="24"/>
          <w:lang w:val="en-AS" w:eastAsia="en-AS"/>
        </w:rPr>
        <w:t>: Control the flow based on user inputs.</w:t>
      </w:r>
    </w:p>
    <w:p w14:paraId="0AD888F4" w14:textId="18EA0990" w:rsidR="00DC3E16" w:rsidRPr="00DC3E16" w:rsidRDefault="00DC3E16" w:rsidP="00DC3E16">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Input/Output Operations</w:t>
      </w:r>
      <w:r w:rsidRPr="00DC3E16">
        <w:rPr>
          <w:rFonts w:ascii="Times New Roman" w:eastAsia="Times New Roman" w:hAnsi="Times New Roman" w:cs="Times New Roman"/>
          <w:color w:val="auto"/>
          <w:sz w:val="24"/>
          <w:szCs w:val="24"/>
          <w:lang w:val="en-AS" w:eastAsia="en-AS"/>
        </w:rPr>
        <w:t>: Handle user data and display necessary information.</w:t>
      </w:r>
    </w:p>
    <w:p w14:paraId="2B11D8F7" w14:textId="77777777" w:rsidR="00DC3E16" w:rsidRPr="00DC3E16" w:rsidRDefault="00DC3E16" w:rsidP="00DC3E16">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DC3E16">
        <w:rPr>
          <w:rFonts w:ascii="Times New Roman" w:eastAsia="Times New Roman" w:hAnsi="Times New Roman" w:cs="Times New Roman"/>
          <w:b/>
          <w:bCs/>
          <w:color w:val="auto"/>
          <w:sz w:val="36"/>
          <w:szCs w:val="36"/>
          <w:lang w:val="en-AS" w:eastAsia="en-AS"/>
        </w:rPr>
        <w:t>Methodology</w:t>
      </w:r>
    </w:p>
    <w:p w14:paraId="66BD3C18" w14:textId="7777777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The cinema booking system was developed using the C++ programming language. The program features a menu-driven interface that allows users to perform various actions related to seat reservations and snack booking. Key functionalities include viewing seats, changing seats, generating receipts, booking snacks, and capturing user feedback.</w:t>
      </w:r>
    </w:p>
    <w:p w14:paraId="201607D2" w14:textId="77777777" w:rsid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p>
    <w:p w14:paraId="58B72969" w14:textId="77777777" w:rsid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p>
    <w:p w14:paraId="04B73FB0" w14:textId="4FE9D5AD" w:rsidR="00DC3E16" w:rsidRP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r w:rsidRPr="00DC3E16">
        <w:rPr>
          <w:rFonts w:ascii="Times New Roman" w:eastAsia="Times New Roman" w:hAnsi="Times New Roman" w:cs="Times New Roman"/>
          <w:b/>
          <w:bCs/>
          <w:color w:val="auto"/>
          <w:sz w:val="27"/>
          <w:szCs w:val="27"/>
          <w:lang w:val="en-AS" w:eastAsia="en-AS"/>
        </w:rPr>
        <w:lastRenderedPageBreak/>
        <w:t>System Design</w:t>
      </w:r>
    </w:p>
    <w:p w14:paraId="0512E3AF" w14:textId="77777777" w:rsidR="00DC3E16" w:rsidRPr="00DC3E16" w:rsidRDefault="00DC3E16" w:rsidP="00DC3E16">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Main Menu</w:t>
      </w:r>
      <w:r w:rsidRPr="00DC3E16">
        <w:rPr>
          <w:rFonts w:ascii="Times New Roman" w:eastAsia="Times New Roman" w:hAnsi="Times New Roman" w:cs="Times New Roman"/>
          <w:color w:val="auto"/>
          <w:sz w:val="24"/>
          <w:szCs w:val="24"/>
          <w:lang w:val="en-AS" w:eastAsia="en-AS"/>
        </w:rPr>
        <w:t>: Displays options for users to select.</w:t>
      </w:r>
    </w:p>
    <w:p w14:paraId="40B57283" w14:textId="77777777" w:rsidR="00DC3E16" w:rsidRPr="00DC3E16" w:rsidRDefault="00DC3E16" w:rsidP="00DC3E16">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Seating Arrays</w:t>
      </w:r>
      <w:r w:rsidRPr="00DC3E16">
        <w:rPr>
          <w:rFonts w:ascii="Times New Roman" w:eastAsia="Times New Roman" w:hAnsi="Times New Roman" w:cs="Times New Roman"/>
          <w:color w:val="auto"/>
          <w:sz w:val="24"/>
          <w:szCs w:val="24"/>
          <w:lang w:val="en-AS" w:eastAsia="en-AS"/>
        </w:rPr>
        <w:t>: Represent seats for movies, plays, and concerts.</w:t>
      </w:r>
    </w:p>
    <w:p w14:paraId="0BF6DF70" w14:textId="77777777" w:rsidR="00DC3E16" w:rsidRPr="00DC3E16" w:rsidRDefault="00DC3E16" w:rsidP="00DC3E16">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Function Calls</w:t>
      </w:r>
      <w:r w:rsidRPr="00DC3E16">
        <w:rPr>
          <w:rFonts w:ascii="Times New Roman" w:eastAsia="Times New Roman" w:hAnsi="Times New Roman" w:cs="Times New Roman"/>
          <w:color w:val="auto"/>
          <w:sz w:val="24"/>
          <w:szCs w:val="24"/>
          <w:lang w:val="en-AS" w:eastAsia="en-AS"/>
        </w:rPr>
        <w:t>: Handle specific tasks like displaying seats, booking seats, booking snacks, and generating receipts.</w:t>
      </w:r>
    </w:p>
    <w:p w14:paraId="18E688FB" w14:textId="77777777" w:rsidR="00DC3E16" w:rsidRPr="00DC3E16" w:rsidRDefault="00DC3E16" w:rsidP="00DC3E16">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Loop Control</w:t>
      </w:r>
      <w:r w:rsidRPr="00DC3E16">
        <w:rPr>
          <w:rFonts w:ascii="Times New Roman" w:eastAsia="Times New Roman" w:hAnsi="Times New Roman" w:cs="Times New Roman"/>
          <w:color w:val="auto"/>
          <w:sz w:val="24"/>
          <w:szCs w:val="24"/>
          <w:lang w:val="en-AS" w:eastAsia="en-AS"/>
        </w:rPr>
        <w:t>: Manages the continuation and exit conditions for the program.</w:t>
      </w:r>
    </w:p>
    <w:p w14:paraId="5F21CEFD" w14:textId="77777777" w:rsidR="00DC3E16" w:rsidRP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r w:rsidRPr="00DC3E16">
        <w:rPr>
          <w:rFonts w:ascii="Times New Roman" w:eastAsia="Times New Roman" w:hAnsi="Times New Roman" w:cs="Times New Roman"/>
          <w:b/>
          <w:bCs/>
          <w:color w:val="auto"/>
          <w:sz w:val="27"/>
          <w:szCs w:val="27"/>
          <w:lang w:val="en-AS" w:eastAsia="en-AS"/>
        </w:rPr>
        <w:t>Functions Implemented</w:t>
      </w:r>
    </w:p>
    <w:p w14:paraId="2F0E9687" w14:textId="29A6F42D" w:rsidR="00DC3E16" w:rsidRPr="00DC3E16" w:rsidRDefault="00DC3E16"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clearScreen</w:t>
      </w:r>
      <w:r w:rsidR="00414EED">
        <w:rPr>
          <w:rFonts w:ascii="Courier New" w:eastAsia="Times New Roman" w:hAnsi="Courier New" w:cs="Courier New"/>
          <w:color w:val="auto"/>
          <w:sz w:val="20"/>
          <w:szCs w:val="20"/>
          <w:lang w:eastAsia="en-AS"/>
        </w:rPr>
        <w:t xml:space="preserve">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Clears the console screen.</w:t>
      </w:r>
    </w:p>
    <w:p w14:paraId="5DB191FB" w14:textId="1718B365" w:rsidR="00DC3E16" w:rsidRPr="00DC3E16" w:rsidRDefault="00414EED"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display seats</w:t>
      </w:r>
      <w:r>
        <w:rPr>
          <w:rFonts w:ascii="Courier New" w:eastAsia="Times New Roman" w:hAnsi="Courier New" w:cs="Courier New"/>
          <w:color w:val="auto"/>
          <w:sz w:val="20"/>
          <w:szCs w:val="20"/>
          <w:lang w:eastAsia="en-AS"/>
        </w:rPr>
        <w:t xml:space="preserve">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Displays the seating arrangement.</w:t>
      </w:r>
    </w:p>
    <w:p w14:paraId="003A3B54" w14:textId="023A7149" w:rsidR="00DC3E16" w:rsidRPr="00DC3E16" w:rsidRDefault="00414EED"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initialize seats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Initializes the seating arrangement.</w:t>
      </w:r>
    </w:p>
    <w:p w14:paraId="5502C3A1" w14:textId="3524E583" w:rsidR="00DC3E16" w:rsidRPr="00DC3E16" w:rsidRDefault="00DC3E16"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book_</w:t>
      </w:r>
      <w:r w:rsidR="00414EED" w:rsidRPr="00DC3E16">
        <w:rPr>
          <w:rFonts w:ascii="Courier New" w:eastAsia="Times New Roman" w:hAnsi="Courier New" w:cs="Courier New"/>
          <w:color w:val="auto"/>
          <w:sz w:val="20"/>
          <w:szCs w:val="20"/>
          <w:lang w:val="en-AS" w:eastAsia="en-AS"/>
        </w:rPr>
        <w:t>seats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Allows users to book seats.</w:t>
      </w:r>
    </w:p>
    <w:p w14:paraId="6617E795" w14:textId="726FD098" w:rsidR="00DC3E16" w:rsidRPr="00DC3E16" w:rsidRDefault="00414EED"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receipt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Generates a receipt for the user.</w:t>
      </w:r>
    </w:p>
    <w:p w14:paraId="3E1C1D2A" w14:textId="2F98E607" w:rsidR="00DC3E16" w:rsidRPr="00DC3E16" w:rsidRDefault="00414EED"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display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xml:space="preserve">, </w:t>
      </w:r>
      <w:r w:rsidRPr="00DC3E16">
        <w:rPr>
          <w:rFonts w:ascii="Courier New" w:eastAsia="Times New Roman" w:hAnsi="Courier New" w:cs="Courier New"/>
          <w:color w:val="auto"/>
          <w:sz w:val="20"/>
          <w:szCs w:val="20"/>
          <w:lang w:val="en-AS" w:eastAsia="en-AS"/>
        </w:rPr>
        <w:t>choices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xml:space="preserve">, </w:t>
      </w:r>
      <w:r w:rsidRPr="00DC3E16">
        <w:rPr>
          <w:rFonts w:ascii="Courier New" w:eastAsia="Times New Roman" w:hAnsi="Courier New" w:cs="Courier New"/>
          <w:color w:val="auto"/>
          <w:sz w:val="20"/>
          <w:szCs w:val="20"/>
          <w:lang w:val="en-AS" w:eastAsia="en-AS"/>
        </w:rPr>
        <w:t>choice menu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Manage user choices and display options.</w:t>
      </w:r>
    </w:p>
    <w:p w14:paraId="5797AC86" w14:textId="513E8352" w:rsidR="00DC3E16" w:rsidRPr="00DC3E16" w:rsidRDefault="00414EED" w:rsidP="00DC3E16">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Courier New" w:eastAsia="Times New Roman" w:hAnsi="Courier New" w:cs="Courier New"/>
          <w:color w:val="auto"/>
          <w:sz w:val="20"/>
          <w:szCs w:val="20"/>
          <w:lang w:val="en-AS" w:eastAsia="en-AS"/>
        </w:rPr>
        <w:t>purchase snacks (</w:t>
      </w:r>
      <w:r w:rsidR="00DC3E16" w:rsidRPr="00DC3E16">
        <w:rPr>
          <w:rFonts w:ascii="Courier New" w:eastAsia="Times New Roman" w:hAnsi="Courier New" w:cs="Courier New"/>
          <w:color w:val="auto"/>
          <w:sz w:val="20"/>
          <w:szCs w:val="20"/>
          <w:lang w:val="en-AS" w:eastAsia="en-AS"/>
        </w:rPr>
        <w:t>)</w:t>
      </w:r>
      <w:r w:rsidR="00DC3E16" w:rsidRPr="00DC3E16">
        <w:rPr>
          <w:rFonts w:ascii="Times New Roman" w:eastAsia="Times New Roman" w:hAnsi="Times New Roman" w:cs="Times New Roman"/>
          <w:color w:val="auto"/>
          <w:sz w:val="24"/>
          <w:szCs w:val="24"/>
          <w:lang w:val="en-AS" w:eastAsia="en-AS"/>
        </w:rPr>
        <w:t>: Handles snack purchases.</w:t>
      </w:r>
    </w:p>
    <w:p w14:paraId="70C26978" w14:textId="77777777" w:rsidR="00DC3E16" w:rsidRPr="00DC3E16" w:rsidRDefault="00DC3E16" w:rsidP="00DC3E16">
      <w:p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DC3E16">
        <w:rPr>
          <w:rFonts w:ascii="Times New Roman" w:eastAsia="Times New Roman" w:hAnsi="Times New Roman" w:cs="Times New Roman"/>
          <w:b/>
          <w:bCs/>
          <w:color w:val="auto"/>
          <w:sz w:val="36"/>
          <w:szCs w:val="36"/>
          <w:lang w:val="en-AS" w:eastAsia="en-AS"/>
        </w:rPr>
        <w:t>Logic and Implementation</w:t>
      </w:r>
    </w:p>
    <w:p w14:paraId="6D5503CC" w14:textId="7777777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The core logic of the program revolves around managing user interactions and seat reservations. Here's a breakdown of the main components and their roles:</w:t>
      </w:r>
    </w:p>
    <w:p w14:paraId="717F95D4" w14:textId="77777777" w:rsidR="00DC3E16" w:rsidRP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r w:rsidRPr="00DC3E16">
        <w:rPr>
          <w:rFonts w:ascii="Times New Roman" w:eastAsia="Times New Roman" w:hAnsi="Times New Roman" w:cs="Times New Roman"/>
          <w:b/>
          <w:bCs/>
          <w:color w:val="auto"/>
          <w:sz w:val="27"/>
          <w:szCs w:val="27"/>
          <w:lang w:val="en-AS" w:eastAsia="en-AS"/>
        </w:rPr>
        <w:t>Main Menu Loop</w:t>
      </w:r>
    </w:p>
    <w:p w14:paraId="46A3D56F" w14:textId="7777777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 xml:space="preserve">The main menu is displayed using a </w:t>
      </w:r>
      <w:r w:rsidRPr="00DC3E16">
        <w:rPr>
          <w:rFonts w:ascii="Courier New" w:eastAsia="Times New Roman" w:hAnsi="Courier New" w:cs="Courier New"/>
          <w:color w:val="auto"/>
          <w:sz w:val="20"/>
          <w:szCs w:val="20"/>
          <w:lang w:val="en-AS" w:eastAsia="en-AS"/>
        </w:rPr>
        <w:t>do-while</w:t>
      </w:r>
      <w:r w:rsidRPr="00DC3E16">
        <w:rPr>
          <w:rFonts w:ascii="Times New Roman" w:eastAsia="Times New Roman" w:hAnsi="Times New Roman" w:cs="Times New Roman"/>
          <w:color w:val="auto"/>
          <w:sz w:val="24"/>
          <w:szCs w:val="24"/>
          <w:lang w:val="en-AS" w:eastAsia="en-AS"/>
        </w:rPr>
        <w:t xml:space="preserve"> loop that runs until the user decides to exit. Inside the loop, user input is taken to select different options:</w:t>
      </w:r>
    </w:p>
    <w:p w14:paraId="163FE110" w14:textId="77777777" w:rsidR="00DC3E16" w:rsidRPr="00DC3E16" w:rsidRDefault="00DC3E16" w:rsidP="00DC3E16">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View Reserved Seats</w:t>
      </w:r>
      <w:r w:rsidRPr="00DC3E16">
        <w:rPr>
          <w:rFonts w:ascii="Times New Roman" w:eastAsia="Times New Roman" w:hAnsi="Times New Roman" w:cs="Times New Roman"/>
          <w:color w:val="auto"/>
          <w:sz w:val="24"/>
          <w:szCs w:val="24"/>
          <w:lang w:val="en-AS" w:eastAsia="en-AS"/>
        </w:rPr>
        <w:t>:</w:t>
      </w:r>
    </w:p>
    <w:p w14:paraId="2BA9DF35" w14:textId="77777777"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Displays the current reservation status.</w:t>
      </w:r>
    </w:p>
    <w:p w14:paraId="2EE4B72B" w14:textId="6ED1A055"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 xml:space="preserve">Uses </w:t>
      </w:r>
      <w:r w:rsidRPr="00DC3E16">
        <w:rPr>
          <w:rFonts w:ascii="Courier New" w:eastAsia="Times New Roman" w:hAnsi="Courier New" w:cs="Courier New"/>
          <w:color w:val="auto"/>
          <w:sz w:val="20"/>
          <w:szCs w:val="20"/>
          <w:lang w:val="en-AS" w:eastAsia="en-AS"/>
        </w:rPr>
        <w:t>display seats</w:t>
      </w:r>
      <w:r w:rsidR="00414EED">
        <w:rPr>
          <w:rFonts w:ascii="Courier New" w:eastAsia="Times New Roman" w:hAnsi="Courier New" w:cs="Courier New"/>
          <w:color w:val="auto"/>
          <w:sz w:val="20"/>
          <w:szCs w:val="20"/>
          <w:lang w:eastAsia="en-AS"/>
        </w:rPr>
        <w:t xml:space="preserve">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xml:space="preserve"> function based on the type of event (movie, play, concert).</w:t>
      </w:r>
    </w:p>
    <w:p w14:paraId="1753A7F8" w14:textId="77777777" w:rsidR="00DC3E16" w:rsidRPr="00DC3E16" w:rsidRDefault="00DC3E16" w:rsidP="00DC3E16">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Change Reserved Seats</w:t>
      </w:r>
      <w:r w:rsidRPr="00DC3E16">
        <w:rPr>
          <w:rFonts w:ascii="Times New Roman" w:eastAsia="Times New Roman" w:hAnsi="Times New Roman" w:cs="Times New Roman"/>
          <w:color w:val="auto"/>
          <w:sz w:val="24"/>
          <w:szCs w:val="24"/>
          <w:lang w:val="en-AS" w:eastAsia="en-AS"/>
        </w:rPr>
        <w:t>:</w:t>
      </w:r>
    </w:p>
    <w:p w14:paraId="7F5F832C" w14:textId="77777777"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Reinitializes and allows changing the seats.</w:t>
      </w:r>
    </w:p>
    <w:p w14:paraId="0E382407" w14:textId="049F5020"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 xml:space="preserve">Utilizes </w:t>
      </w:r>
      <w:r w:rsidRPr="00DC3E16">
        <w:rPr>
          <w:rFonts w:ascii="Courier New" w:eastAsia="Times New Roman" w:hAnsi="Courier New" w:cs="Courier New"/>
          <w:color w:val="auto"/>
          <w:sz w:val="20"/>
          <w:szCs w:val="20"/>
          <w:lang w:val="en-AS" w:eastAsia="en-AS"/>
        </w:rPr>
        <w:t>initialize seats</w:t>
      </w:r>
      <w:r w:rsidR="00414EED">
        <w:rPr>
          <w:rFonts w:ascii="Courier New" w:eastAsia="Times New Roman" w:hAnsi="Courier New" w:cs="Courier New"/>
          <w:color w:val="auto"/>
          <w:sz w:val="20"/>
          <w:szCs w:val="20"/>
          <w:lang w:eastAsia="en-AS"/>
        </w:rPr>
        <w:t xml:space="preserve">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xml:space="preserve"> and </w:t>
      </w:r>
      <w:r w:rsidRPr="00DC3E16">
        <w:rPr>
          <w:rFonts w:ascii="Courier New" w:eastAsia="Times New Roman" w:hAnsi="Courier New" w:cs="Courier New"/>
          <w:color w:val="auto"/>
          <w:sz w:val="20"/>
          <w:szCs w:val="20"/>
          <w:lang w:val="en-AS" w:eastAsia="en-AS"/>
        </w:rPr>
        <w:t>book_seats</w:t>
      </w:r>
      <w:r w:rsidR="00414EED">
        <w:rPr>
          <w:rFonts w:ascii="Courier New" w:eastAsia="Times New Roman" w:hAnsi="Courier New" w:cs="Courier New"/>
          <w:color w:val="auto"/>
          <w:sz w:val="20"/>
          <w:szCs w:val="20"/>
          <w:lang w:eastAsia="en-AS"/>
        </w:rPr>
        <w:t xml:space="preserve">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xml:space="preserve"> functions.</w:t>
      </w:r>
    </w:p>
    <w:p w14:paraId="1ACAC988" w14:textId="77777777" w:rsidR="00DC3E16" w:rsidRPr="00DC3E16" w:rsidRDefault="00DC3E16" w:rsidP="00DC3E16">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Book Seats and Snacks</w:t>
      </w:r>
      <w:r w:rsidRPr="00DC3E16">
        <w:rPr>
          <w:rFonts w:ascii="Times New Roman" w:eastAsia="Times New Roman" w:hAnsi="Times New Roman" w:cs="Times New Roman"/>
          <w:color w:val="auto"/>
          <w:sz w:val="24"/>
          <w:szCs w:val="24"/>
          <w:lang w:val="en-AS" w:eastAsia="en-AS"/>
        </w:rPr>
        <w:t>:</w:t>
      </w:r>
    </w:p>
    <w:p w14:paraId="70A22797" w14:textId="77777777"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Books seats and allows booking of snacks.</w:t>
      </w:r>
    </w:p>
    <w:p w14:paraId="17D5CD1C" w14:textId="04F21B99"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 xml:space="preserve">Uses </w:t>
      </w:r>
      <w:r w:rsidRPr="00DC3E16">
        <w:rPr>
          <w:rFonts w:ascii="Courier New" w:eastAsia="Times New Roman" w:hAnsi="Courier New" w:cs="Courier New"/>
          <w:color w:val="auto"/>
          <w:sz w:val="20"/>
          <w:szCs w:val="20"/>
          <w:lang w:val="en-AS" w:eastAsia="en-AS"/>
        </w:rPr>
        <w:t>book_seats ()</w:t>
      </w:r>
      <w:r w:rsidRPr="00DC3E16">
        <w:rPr>
          <w:rFonts w:ascii="Times New Roman" w:eastAsia="Times New Roman" w:hAnsi="Times New Roman" w:cs="Times New Roman"/>
          <w:color w:val="auto"/>
          <w:sz w:val="24"/>
          <w:szCs w:val="24"/>
          <w:lang w:val="en-AS" w:eastAsia="en-AS"/>
        </w:rPr>
        <w:t xml:space="preserve"> and </w:t>
      </w:r>
      <w:r w:rsidRPr="00DC3E16">
        <w:rPr>
          <w:rFonts w:ascii="Courier New" w:eastAsia="Times New Roman" w:hAnsi="Courier New" w:cs="Courier New"/>
          <w:color w:val="auto"/>
          <w:sz w:val="20"/>
          <w:szCs w:val="20"/>
          <w:lang w:val="en-AS" w:eastAsia="en-AS"/>
        </w:rPr>
        <w:t>purchase snacks</w:t>
      </w:r>
      <w:r w:rsidR="00414EED">
        <w:rPr>
          <w:rFonts w:ascii="Courier New" w:eastAsia="Times New Roman" w:hAnsi="Courier New" w:cs="Courier New"/>
          <w:color w:val="auto"/>
          <w:sz w:val="20"/>
          <w:szCs w:val="20"/>
          <w:lang w:eastAsia="en-AS"/>
        </w:rPr>
        <w:t xml:space="preserve"> </w:t>
      </w:r>
      <w:r w:rsidRPr="00DC3E16">
        <w:rPr>
          <w:rFonts w:ascii="Courier New" w:eastAsia="Times New Roman" w:hAnsi="Courier New" w:cs="Courier New"/>
          <w:color w:val="auto"/>
          <w:sz w:val="20"/>
          <w:szCs w:val="20"/>
          <w:lang w:val="en-AS" w:eastAsia="en-AS"/>
        </w:rPr>
        <w:t>()</w:t>
      </w:r>
      <w:r w:rsidRPr="00DC3E16">
        <w:rPr>
          <w:rFonts w:ascii="Times New Roman" w:eastAsia="Times New Roman" w:hAnsi="Times New Roman" w:cs="Times New Roman"/>
          <w:color w:val="auto"/>
          <w:sz w:val="24"/>
          <w:szCs w:val="24"/>
          <w:lang w:val="en-AS" w:eastAsia="en-AS"/>
        </w:rPr>
        <w:t xml:space="preserve"> functions.</w:t>
      </w:r>
    </w:p>
    <w:p w14:paraId="002A6B64" w14:textId="77777777"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If the user wants to continue, it resets the booking details and reinitializes the seats.</w:t>
      </w:r>
    </w:p>
    <w:p w14:paraId="766681FD" w14:textId="77777777" w:rsidR="00DC3E16" w:rsidRPr="00DC3E16" w:rsidRDefault="00DC3E16" w:rsidP="00DC3E16">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Get Receipt</w:t>
      </w:r>
      <w:r w:rsidRPr="00DC3E16">
        <w:rPr>
          <w:rFonts w:ascii="Times New Roman" w:eastAsia="Times New Roman" w:hAnsi="Times New Roman" w:cs="Times New Roman"/>
          <w:color w:val="auto"/>
          <w:sz w:val="24"/>
          <w:szCs w:val="24"/>
          <w:lang w:val="en-AS" w:eastAsia="en-AS"/>
        </w:rPr>
        <w:t>:</w:t>
      </w:r>
    </w:p>
    <w:p w14:paraId="0F954745" w14:textId="517D0587" w:rsidR="00414EED" w:rsidRDefault="00DC3E16" w:rsidP="00426298">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Generates and displays a receipt</w:t>
      </w:r>
    </w:p>
    <w:p w14:paraId="4449EF19" w14:textId="0E5198BA" w:rsidR="00426298" w:rsidRPr="00426298" w:rsidRDefault="00426298" w:rsidP="00426298">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Ask User Again to Continue the Program</w:t>
      </w:r>
    </w:p>
    <w:p w14:paraId="2B20D9F9" w14:textId="354A27D2" w:rsidR="00414EED" w:rsidRPr="00414EED" w:rsidRDefault="00414EED" w:rsidP="00414EED">
      <w:pPr>
        <w:pStyle w:val="ListParagraph"/>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414EED">
        <w:rPr>
          <w:rFonts w:ascii="Times New Roman" w:eastAsia="Times New Roman" w:hAnsi="Times New Roman" w:cs="Times New Roman"/>
          <w:b/>
          <w:bCs/>
          <w:color w:val="auto"/>
          <w:sz w:val="24"/>
          <w:szCs w:val="24"/>
          <w:lang w:val="en-AS" w:eastAsia="en-AS"/>
        </w:rPr>
        <w:lastRenderedPageBreak/>
        <w:t>Exit</w:t>
      </w:r>
      <w:r w:rsidRPr="00414EED">
        <w:rPr>
          <w:rFonts w:ascii="Times New Roman" w:eastAsia="Times New Roman" w:hAnsi="Times New Roman" w:cs="Times New Roman"/>
          <w:color w:val="auto"/>
          <w:sz w:val="24"/>
          <w:szCs w:val="24"/>
          <w:lang w:val="en-AS" w:eastAsia="en-AS"/>
        </w:rPr>
        <w:t>:</w:t>
      </w:r>
    </w:p>
    <w:p w14:paraId="6FBA29FD" w14:textId="5D7C960D"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Captures user feedback.</w:t>
      </w:r>
    </w:p>
    <w:p w14:paraId="53E9BFD4" w14:textId="77777777" w:rsidR="00DC3E16" w:rsidRPr="00DC3E16" w:rsidRDefault="00DC3E16" w:rsidP="00DC3E16">
      <w:pPr>
        <w:numPr>
          <w:ilvl w:val="1"/>
          <w:numId w:val="20"/>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Exits the program gracefully.</w:t>
      </w:r>
    </w:p>
    <w:p w14:paraId="4970F7AA" w14:textId="77777777" w:rsidR="00DC3E16" w:rsidRPr="00DC3E16" w:rsidRDefault="00DC3E16" w:rsidP="00DC3E16">
      <w:pPr>
        <w:spacing w:before="100" w:beforeAutospacing="1" w:after="100" w:afterAutospacing="1" w:line="240" w:lineRule="auto"/>
        <w:outlineLvl w:val="2"/>
        <w:rPr>
          <w:rFonts w:ascii="Times New Roman" w:eastAsia="Times New Roman" w:hAnsi="Times New Roman" w:cs="Times New Roman"/>
          <w:b/>
          <w:bCs/>
          <w:color w:val="auto"/>
          <w:sz w:val="27"/>
          <w:szCs w:val="27"/>
          <w:lang w:val="en-AS" w:eastAsia="en-AS"/>
        </w:rPr>
      </w:pPr>
      <w:r w:rsidRPr="00DC3E16">
        <w:rPr>
          <w:rFonts w:ascii="Times New Roman" w:eastAsia="Times New Roman" w:hAnsi="Times New Roman" w:cs="Times New Roman"/>
          <w:b/>
          <w:bCs/>
          <w:color w:val="auto"/>
          <w:sz w:val="27"/>
          <w:szCs w:val="27"/>
          <w:lang w:val="en-AS" w:eastAsia="en-AS"/>
        </w:rPr>
        <w:t>Handling User Continuation</w:t>
      </w:r>
    </w:p>
    <w:p w14:paraId="0DDA11D2" w14:textId="6B2BE48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 xml:space="preserve">After each action (except exit), the program prompts the user to decide whether to continue or not. This is managed by a combination of conditionals and the </w:t>
      </w:r>
      <w:r w:rsidRPr="00DC3E16">
        <w:rPr>
          <w:rFonts w:ascii="Courier New" w:eastAsia="Times New Roman" w:hAnsi="Courier New" w:cs="Courier New"/>
          <w:color w:val="auto"/>
          <w:sz w:val="20"/>
          <w:szCs w:val="20"/>
          <w:lang w:val="en-AS" w:eastAsia="en-AS"/>
        </w:rPr>
        <w:t>toupper ()</w:t>
      </w:r>
      <w:r w:rsidRPr="00DC3E16">
        <w:rPr>
          <w:rFonts w:ascii="Times New Roman" w:eastAsia="Times New Roman" w:hAnsi="Times New Roman" w:cs="Times New Roman"/>
          <w:color w:val="auto"/>
          <w:sz w:val="24"/>
          <w:szCs w:val="24"/>
          <w:lang w:val="en-AS" w:eastAsia="en-AS"/>
        </w:rPr>
        <w:t xml:space="preserve"> function to handle user input case insensitivity.</w:t>
      </w:r>
    </w:p>
    <w:p w14:paraId="01EA6FB2" w14:textId="77777777" w:rsidR="00DC3E16" w:rsidRPr="00DC3E16" w:rsidRDefault="00DC3E16" w:rsidP="00DC3E16">
      <w:p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DC3E16">
        <w:rPr>
          <w:rFonts w:ascii="Times New Roman" w:eastAsia="Times New Roman" w:hAnsi="Times New Roman" w:cs="Times New Roman"/>
          <w:b/>
          <w:bCs/>
          <w:color w:val="auto"/>
          <w:sz w:val="36"/>
          <w:szCs w:val="36"/>
          <w:lang w:val="en-AS" w:eastAsia="en-AS"/>
        </w:rPr>
        <w:t>Deliverables</w:t>
      </w:r>
    </w:p>
    <w:p w14:paraId="19CBC14E" w14:textId="77777777" w:rsidR="00DC3E16" w:rsidRPr="00DC3E16" w:rsidRDefault="00DC3E16" w:rsidP="00DC3E16">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Source Code</w:t>
      </w:r>
      <w:r w:rsidRPr="00DC3E16">
        <w:rPr>
          <w:rFonts w:ascii="Times New Roman" w:eastAsia="Times New Roman" w:hAnsi="Times New Roman" w:cs="Times New Roman"/>
          <w:color w:val="auto"/>
          <w:sz w:val="24"/>
          <w:szCs w:val="24"/>
          <w:lang w:val="en-AS" w:eastAsia="en-AS"/>
        </w:rPr>
        <w:t>: The C++ program implementing the cinema booking system.</w:t>
      </w:r>
    </w:p>
    <w:p w14:paraId="38C3854F" w14:textId="77777777" w:rsidR="00DC3E16" w:rsidRPr="00DC3E16" w:rsidRDefault="00DC3E16" w:rsidP="00DC3E16">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Documentation</w:t>
      </w:r>
      <w:r w:rsidRPr="00DC3E16">
        <w:rPr>
          <w:rFonts w:ascii="Times New Roman" w:eastAsia="Times New Roman" w:hAnsi="Times New Roman" w:cs="Times New Roman"/>
          <w:color w:val="auto"/>
          <w:sz w:val="24"/>
          <w:szCs w:val="24"/>
          <w:lang w:val="en-AS" w:eastAsia="en-AS"/>
        </w:rPr>
        <w:t>: This lab report documenting the objective, theory, methodology, and results.</w:t>
      </w:r>
    </w:p>
    <w:p w14:paraId="3FDE0C7A" w14:textId="77777777" w:rsidR="00DC3E16" w:rsidRPr="00DC3E16" w:rsidRDefault="00DC3E16" w:rsidP="00DC3E16">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b/>
          <w:bCs/>
          <w:color w:val="auto"/>
          <w:sz w:val="24"/>
          <w:szCs w:val="24"/>
          <w:lang w:val="en-AS" w:eastAsia="en-AS"/>
        </w:rPr>
        <w:t>Executable</w:t>
      </w:r>
      <w:r w:rsidRPr="00DC3E16">
        <w:rPr>
          <w:rFonts w:ascii="Times New Roman" w:eastAsia="Times New Roman" w:hAnsi="Times New Roman" w:cs="Times New Roman"/>
          <w:color w:val="auto"/>
          <w:sz w:val="24"/>
          <w:szCs w:val="24"/>
          <w:lang w:val="en-AS" w:eastAsia="en-AS"/>
        </w:rPr>
        <w:t>: Compiled version of the program (if applicable).</w:t>
      </w:r>
    </w:p>
    <w:p w14:paraId="449189EC" w14:textId="77777777" w:rsidR="00DC3E16" w:rsidRPr="00426298" w:rsidRDefault="00DC3E16" w:rsidP="00426298">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b/>
          <w:bCs/>
          <w:color w:val="auto"/>
          <w:sz w:val="36"/>
          <w:szCs w:val="36"/>
          <w:lang w:val="en-AS" w:eastAsia="en-AS"/>
        </w:rPr>
      </w:pPr>
      <w:r w:rsidRPr="00426298">
        <w:rPr>
          <w:rFonts w:ascii="Times New Roman" w:eastAsia="Times New Roman" w:hAnsi="Times New Roman" w:cs="Times New Roman"/>
          <w:b/>
          <w:bCs/>
          <w:color w:val="auto"/>
          <w:sz w:val="36"/>
          <w:szCs w:val="36"/>
          <w:lang w:val="en-AS" w:eastAsia="en-AS"/>
        </w:rPr>
        <w:t>Results</w:t>
      </w:r>
    </w:p>
    <w:p w14:paraId="1E650844" w14:textId="77777777" w:rsidR="00DC3E16" w:rsidRPr="00DC3E16" w:rsidRDefault="00DC3E16" w:rsidP="00DC3E16">
      <w:p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The cinema booking system successfully allows users to:</w:t>
      </w:r>
    </w:p>
    <w:p w14:paraId="24FAD0E7" w14:textId="77777777" w:rsidR="00DC3E16" w:rsidRPr="00DC3E16" w:rsidRDefault="00DC3E16"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View and manage seat reservations.</w:t>
      </w:r>
    </w:p>
    <w:p w14:paraId="452CEA3C" w14:textId="77777777" w:rsidR="00DC3E16" w:rsidRPr="00DC3E16" w:rsidRDefault="00DC3E16"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Change reservations.</w:t>
      </w:r>
    </w:p>
    <w:p w14:paraId="6722E21A" w14:textId="7B00CC5E" w:rsidR="00DC3E16" w:rsidRDefault="00DC3E16"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Book seats and snacks.</w:t>
      </w:r>
    </w:p>
    <w:p w14:paraId="68AD3D23" w14:textId="35C46318" w:rsidR="00414EED" w:rsidRPr="00DC3E16" w:rsidRDefault="00414EED"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Pr>
          <w:rFonts w:ascii="Times New Roman" w:eastAsia="Times New Roman" w:hAnsi="Times New Roman" w:cs="Times New Roman"/>
          <w:color w:val="auto"/>
          <w:sz w:val="24"/>
          <w:szCs w:val="24"/>
          <w:lang w:eastAsia="en-AS"/>
        </w:rPr>
        <w:t>To get loyalty offer</w:t>
      </w:r>
    </w:p>
    <w:p w14:paraId="4048E546" w14:textId="77777777" w:rsidR="00DC3E16" w:rsidRPr="00DC3E16" w:rsidRDefault="00DC3E16"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Receive a detailed receipt.</w:t>
      </w:r>
    </w:p>
    <w:p w14:paraId="47908280" w14:textId="77777777" w:rsidR="00DC3E16" w:rsidRPr="00DC3E16" w:rsidRDefault="00DC3E16" w:rsidP="00DC3E16">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AS" w:eastAsia="en-AS"/>
        </w:rPr>
      </w:pPr>
      <w:r w:rsidRPr="00DC3E16">
        <w:rPr>
          <w:rFonts w:ascii="Times New Roman" w:eastAsia="Times New Roman" w:hAnsi="Times New Roman" w:cs="Times New Roman"/>
          <w:color w:val="auto"/>
          <w:sz w:val="24"/>
          <w:szCs w:val="24"/>
          <w:lang w:val="en-AS" w:eastAsia="en-AS"/>
        </w:rPr>
        <w:t>Provide feedback.</w:t>
      </w:r>
    </w:p>
    <w:p w14:paraId="5378F82F" w14:textId="0DEB3AB3" w:rsidR="00DC3E16" w:rsidRDefault="00DC3E16">
      <w:pPr>
        <w:rPr>
          <w:sz w:val="36"/>
          <w:szCs w:val="36"/>
        </w:rPr>
      </w:pPr>
    </w:p>
    <w:p w14:paraId="083E3449" w14:textId="006C3D51" w:rsidR="006B4646" w:rsidRPr="00DC3E16" w:rsidRDefault="006B4646">
      <w:pPr>
        <w:rPr>
          <w:sz w:val="36"/>
          <w:szCs w:val="36"/>
        </w:rPr>
      </w:pPr>
      <w:r w:rsidRPr="00DC3E16">
        <w:rPr>
          <w:sz w:val="36"/>
          <w:szCs w:val="36"/>
        </w:rPr>
        <w:tab/>
      </w:r>
      <w:r w:rsidRPr="00DC3E16">
        <w:rPr>
          <w:sz w:val="36"/>
          <w:szCs w:val="36"/>
        </w:rPr>
        <w:tab/>
      </w:r>
      <w:r w:rsidRPr="00DC3E16">
        <w:rPr>
          <w:sz w:val="36"/>
          <w:szCs w:val="36"/>
        </w:rPr>
        <w:tab/>
      </w:r>
    </w:p>
    <w:sectPr w:rsidR="006B4646" w:rsidRPr="00DC3E16" w:rsidSect="006B4646">
      <w:headerReference w:type="default" r:id="rId9"/>
      <w:footerReference w:type="default" r:id="rId10"/>
      <w:pgSz w:w="12240" w:h="15840"/>
      <w:pgMar w:top="1728"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349C2" w14:textId="77777777" w:rsidR="009F25AA" w:rsidRDefault="009F25AA" w:rsidP="00C6554A">
      <w:pPr>
        <w:spacing w:before="0" w:after="0" w:line="240" w:lineRule="auto"/>
      </w:pPr>
      <w:r>
        <w:separator/>
      </w:r>
    </w:p>
  </w:endnote>
  <w:endnote w:type="continuationSeparator" w:id="0">
    <w:p w14:paraId="7D769230" w14:textId="77777777" w:rsidR="009F25AA" w:rsidRDefault="009F25AA"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02F08"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6CBB7" w14:textId="77777777" w:rsidR="009F25AA" w:rsidRDefault="009F25AA" w:rsidP="00C6554A">
      <w:pPr>
        <w:spacing w:before="0" w:after="0" w:line="240" w:lineRule="auto"/>
      </w:pPr>
      <w:r>
        <w:separator/>
      </w:r>
    </w:p>
  </w:footnote>
  <w:footnote w:type="continuationSeparator" w:id="0">
    <w:p w14:paraId="1E873D38" w14:textId="77777777" w:rsidR="009F25AA" w:rsidRDefault="009F25AA"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08FC1" w14:textId="395070C4" w:rsidR="00414EED" w:rsidRPr="00414EED" w:rsidRDefault="00414EED">
    <w:pPr>
      <w:pStyle w:val="Header"/>
      <w:rPr>
        <w:i/>
        <w:iCs/>
      </w:rPr>
    </w:pPr>
    <w:r w:rsidRPr="00414EED">
      <w:rPr>
        <w:i/>
        <w:iCs/>
      </w:rPr>
      <w:t>Project report</w:t>
    </w:r>
  </w:p>
  <w:p w14:paraId="7C5E3105" w14:textId="77777777" w:rsidR="00414EED" w:rsidRDefault="00414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76AA"/>
      </v:shape>
    </w:pict>
  </w:numPicBullet>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BC2A92"/>
    <w:multiLevelType w:val="hybridMultilevel"/>
    <w:tmpl w:val="D5584A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09B50518"/>
    <w:multiLevelType w:val="multilevel"/>
    <w:tmpl w:val="2826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19C226E"/>
    <w:multiLevelType w:val="multilevel"/>
    <w:tmpl w:val="1F18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555F8"/>
    <w:multiLevelType w:val="hybridMultilevel"/>
    <w:tmpl w:val="91EA3D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334F23D9"/>
    <w:multiLevelType w:val="hybridMultilevel"/>
    <w:tmpl w:val="D6B8CA82"/>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3AF7485E"/>
    <w:multiLevelType w:val="hybridMultilevel"/>
    <w:tmpl w:val="78A858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C46DE7"/>
    <w:multiLevelType w:val="multilevel"/>
    <w:tmpl w:val="FDF43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5E668C"/>
    <w:multiLevelType w:val="hybridMultilevel"/>
    <w:tmpl w:val="C652D8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B353F70"/>
    <w:multiLevelType w:val="multilevel"/>
    <w:tmpl w:val="D7B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E230A"/>
    <w:multiLevelType w:val="multilevel"/>
    <w:tmpl w:val="BC4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E4AD1"/>
    <w:multiLevelType w:val="multilevel"/>
    <w:tmpl w:val="DB8C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6A3AAF"/>
    <w:multiLevelType w:val="multilevel"/>
    <w:tmpl w:val="31C2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8"/>
  </w:num>
  <w:num w:numId="4">
    <w:abstractNumId w:val="9"/>
  </w:num>
  <w:num w:numId="5">
    <w:abstractNumId w:val="18"/>
  </w:num>
  <w:num w:numId="6">
    <w:abstractNumId w:val="10"/>
  </w:num>
  <w:num w:numId="7">
    <w:abstractNumId w:val="13"/>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3"/>
  </w:num>
  <w:num w:numId="17">
    <w:abstractNumId w:val="24"/>
  </w:num>
  <w:num w:numId="18">
    <w:abstractNumId w:val="22"/>
  </w:num>
  <w:num w:numId="19">
    <w:abstractNumId w:val="21"/>
  </w:num>
  <w:num w:numId="20">
    <w:abstractNumId w:val="19"/>
  </w:num>
  <w:num w:numId="21">
    <w:abstractNumId w:val="12"/>
  </w:num>
  <w:num w:numId="22">
    <w:abstractNumId w:val="14"/>
  </w:num>
  <w:num w:numId="23">
    <w:abstractNumId w:val="11"/>
  </w:num>
  <w:num w:numId="24">
    <w:abstractNumId w:val="17"/>
  </w:num>
  <w:num w:numId="25">
    <w:abstractNumId w:val="15"/>
  </w:num>
  <w:num w:numId="26">
    <w:abstractNumId w:val="16"/>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46"/>
    <w:rsid w:val="002554CD"/>
    <w:rsid w:val="00293B83"/>
    <w:rsid w:val="002B4294"/>
    <w:rsid w:val="00333D0D"/>
    <w:rsid w:val="003E2340"/>
    <w:rsid w:val="00414EED"/>
    <w:rsid w:val="00426298"/>
    <w:rsid w:val="004C049F"/>
    <w:rsid w:val="005000E2"/>
    <w:rsid w:val="006A3CE7"/>
    <w:rsid w:val="006B4646"/>
    <w:rsid w:val="009F25AA"/>
    <w:rsid w:val="00BB3C0A"/>
    <w:rsid w:val="00C6554A"/>
    <w:rsid w:val="00DC3E16"/>
    <w:rsid w:val="00EB4A49"/>
    <w:rsid w:val="00ED7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969DA"/>
  <w15:chartTrackingRefBased/>
  <w15:docId w15:val="{8A5FFF47-5726-4105-8A70-2E85A5B4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DC3E16"/>
    <w:pPr>
      <w:spacing w:before="100" w:beforeAutospacing="1" w:after="100" w:afterAutospacing="1" w:line="240" w:lineRule="auto"/>
    </w:pPr>
    <w:rPr>
      <w:rFonts w:ascii="Times New Roman" w:eastAsia="Times New Roman" w:hAnsi="Times New Roman" w:cs="Times New Roman"/>
      <w:color w:val="auto"/>
      <w:sz w:val="24"/>
      <w:szCs w:val="24"/>
      <w:lang w:val="en-AS" w:eastAsia="en-AS"/>
    </w:rPr>
  </w:style>
  <w:style w:type="character" w:styleId="Strong">
    <w:name w:val="Strong"/>
    <w:basedOn w:val="DefaultParagraphFont"/>
    <w:uiPriority w:val="22"/>
    <w:qFormat/>
    <w:rsid w:val="00DC3E16"/>
    <w:rPr>
      <w:b/>
      <w:bCs/>
    </w:rPr>
  </w:style>
  <w:style w:type="paragraph" w:styleId="ListParagraph">
    <w:name w:val="List Paragraph"/>
    <w:basedOn w:val="Normal"/>
    <w:uiPriority w:val="34"/>
    <w:unhideWhenUsed/>
    <w:qFormat/>
    <w:rsid w:val="00DC3E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73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h\AppData\Local\Microsoft\Office\16.0\DTS\en-US%7b813FCF35-DF8C-4BE7-9A70-C79DA7BFBD04%7d\%7b4BC73630-B8C2-4368-97C6-DDE6C1609E50%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{4BC73630-B8C2-4368-97C6-DDE6C1609E50}tf02835058_win32</Template>
  <TotalTime>0</TotalTime>
  <Pages>5</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THE_HYPERSICK</dc:creator>
  <cp:keywords/>
  <dc:description/>
  <cp:lastModifiedBy>zowrays hassan</cp:lastModifiedBy>
  <cp:revision>2</cp:revision>
  <dcterms:created xsi:type="dcterms:W3CDTF">2024-06-09T08:34:00Z</dcterms:created>
  <dcterms:modified xsi:type="dcterms:W3CDTF">2024-06-09T08:34:00Z</dcterms:modified>
</cp:coreProperties>
</file>